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A26AD" w:rsidRDefault="006A2359" w:rsidP="006A2359">
      <w:pPr>
        <w:jc w:val="center"/>
        <w:rPr>
          <w:sz w:val="96"/>
          <w:szCs w:val="96"/>
        </w:rPr>
      </w:pPr>
      <w:r>
        <w:rPr>
          <w:noProof/>
          <w:sz w:val="96"/>
          <w:szCs w:val="96"/>
          <w:lang w:eastAsia="da-DK"/>
        </w:rPr>
        <w:drawing>
          <wp:inline distT="0" distB="0" distL="0" distR="0">
            <wp:extent cx="3163991" cy="3889612"/>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nkebo logo_JPG.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63323" cy="3888791"/>
                    </a:xfrm>
                    <a:prstGeom prst="rect">
                      <a:avLst/>
                    </a:prstGeom>
                  </pic:spPr>
                </pic:pic>
              </a:graphicData>
            </a:graphic>
          </wp:inline>
        </w:drawing>
      </w:r>
    </w:p>
    <w:p w:rsidR="006A2359" w:rsidRPr="006A2359" w:rsidRDefault="006A2359" w:rsidP="006A2359">
      <w:pPr>
        <w:jc w:val="center"/>
        <w:rPr>
          <w:sz w:val="36"/>
          <w:szCs w:val="36"/>
        </w:rPr>
      </w:pPr>
    </w:p>
    <w:p w:rsidR="006A2359" w:rsidRPr="006A2359" w:rsidRDefault="008F006C" w:rsidP="006A2359">
      <w:pPr>
        <w:rPr>
          <w:sz w:val="36"/>
          <w:szCs w:val="36"/>
        </w:rPr>
      </w:pPr>
      <w:hyperlink r:id="rId7" w:history="1">
        <w:r w:rsidR="006A2359" w:rsidRPr="006A2359">
          <w:rPr>
            <w:rStyle w:val="Hyperlink"/>
            <w:sz w:val="36"/>
            <w:szCs w:val="36"/>
          </w:rPr>
          <w:t>www.munkeboskole.dk</w:t>
        </w:r>
      </w:hyperlink>
    </w:p>
    <w:p w:rsidR="006A2359" w:rsidRPr="006A2359" w:rsidRDefault="008F006C" w:rsidP="006A2359">
      <w:pPr>
        <w:rPr>
          <w:sz w:val="36"/>
          <w:szCs w:val="36"/>
        </w:rPr>
      </w:pPr>
      <w:hyperlink r:id="rId8" w:history="1">
        <w:r w:rsidR="006A2359" w:rsidRPr="006A2359">
          <w:rPr>
            <w:rStyle w:val="Hyperlink"/>
            <w:sz w:val="36"/>
            <w:szCs w:val="36"/>
          </w:rPr>
          <w:t>www.facebook.com/munkeboskole</w:t>
        </w:r>
      </w:hyperlink>
      <w:r w:rsidR="006A2359" w:rsidRPr="006A2359">
        <w:rPr>
          <w:sz w:val="36"/>
          <w:szCs w:val="36"/>
        </w:rPr>
        <w:t xml:space="preserve"> </w:t>
      </w:r>
    </w:p>
    <w:p w:rsidR="006A2359" w:rsidRPr="006A2359" w:rsidRDefault="006A2359" w:rsidP="006A2359">
      <w:pPr>
        <w:rPr>
          <w:sz w:val="36"/>
          <w:szCs w:val="36"/>
        </w:rPr>
      </w:pPr>
      <w:r w:rsidRPr="006A2359">
        <w:rPr>
          <w:sz w:val="36"/>
          <w:szCs w:val="36"/>
        </w:rPr>
        <w:t>Fjordvej 162</w:t>
      </w:r>
    </w:p>
    <w:p w:rsidR="006A2359" w:rsidRPr="006A2359" w:rsidRDefault="006A2359" w:rsidP="006A2359">
      <w:pPr>
        <w:rPr>
          <w:sz w:val="36"/>
          <w:szCs w:val="36"/>
        </w:rPr>
      </w:pPr>
      <w:r w:rsidRPr="006A2359">
        <w:rPr>
          <w:sz w:val="36"/>
          <w:szCs w:val="36"/>
        </w:rPr>
        <w:t>5330 Munkebo</w:t>
      </w:r>
    </w:p>
    <w:p w:rsidR="006A2359" w:rsidRPr="006A2359" w:rsidRDefault="006A2359" w:rsidP="006A2359">
      <w:pPr>
        <w:rPr>
          <w:sz w:val="36"/>
          <w:szCs w:val="36"/>
        </w:rPr>
      </w:pPr>
      <w:r w:rsidRPr="006A2359">
        <w:rPr>
          <w:sz w:val="36"/>
          <w:szCs w:val="36"/>
        </w:rPr>
        <w:t>Tlf. 6515 1300</w:t>
      </w:r>
    </w:p>
    <w:p w:rsidR="006A2359" w:rsidRPr="006A2359" w:rsidRDefault="006A2359" w:rsidP="006A2359">
      <w:pPr>
        <w:rPr>
          <w:sz w:val="36"/>
          <w:szCs w:val="36"/>
        </w:rPr>
      </w:pPr>
      <w:r w:rsidRPr="006A2359">
        <w:rPr>
          <w:sz w:val="36"/>
          <w:szCs w:val="36"/>
        </w:rPr>
        <w:t xml:space="preserve">Mail.: </w:t>
      </w:r>
      <w:hyperlink r:id="rId9" w:history="1">
        <w:r w:rsidRPr="006A2359">
          <w:rPr>
            <w:rStyle w:val="Hyperlink"/>
            <w:sz w:val="36"/>
            <w:szCs w:val="36"/>
          </w:rPr>
          <w:t>munkeboskole@kerteminde.dk</w:t>
        </w:r>
      </w:hyperlink>
    </w:p>
    <w:p w:rsidR="006A2359" w:rsidRDefault="006A2359" w:rsidP="006A2359">
      <w:pPr>
        <w:pStyle w:val="Listeafsnit"/>
        <w:jc w:val="center"/>
        <w:rPr>
          <w:b/>
          <w:sz w:val="36"/>
          <w:szCs w:val="36"/>
        </w:rPr>
      </w:pPr>
    </w:p>
    <w:p w:rsidR="006A2359" w:rsidRDefault="006A2359" w:rsidP="006A2359">
      <w:pPr>
        <w:pStyle w:val="Listeafsnit"/>
        <w:jc w:val="center"/>
        <w:rPr>
          <w:b/>
          <w:sz w:val="36"/>
          <w:szCs w:val="36"/>
        </w:rPr>
      </w:pPr>
    </w:p>
    <w:p w:rsidR="006A2359" w:rsidRPr="006A2359" w:rsidRDefault="006A2359" w:rsidP="006A2359">
      <w:pPr>
        <w:pStyle w:val="Listeafsnit"/>
        <w:jc w:val="center"/>
        <w:rPr>
          <w:b/>
          <w:color w:val="000000" w:themeColor="text1"/>
          <w:sz w:val="52"/>
          <w:szCs w:val="52"/>
        </w:rPr>
      </w:pPr>
      <w:r w:rsidRPr="006A2359">
        <w:rPr>
          <w:b/>
          <w:sz w:val="52"/>
          <w:szCs w:val="52"/>
        </w:rPr>
        <w:t xml:space="preserve">Vi arbejder, vi løfter – og vi flytter os! </w:t>
      </w:r>
    </w:p>
    <w:p w:rsidR="006A26AD" w:rsidRPr="00A04662" w:rsidRDefault="00A04662" w:rsidP="006A2359">
      <w:pPr>
        <w:jc w:val="center"/>
        <w:rPr>
          <w:sz w:val="72"/>
          <w:szCs w:val="72"/>
        </w:rPr>
      </w:pPr>
      <w:r w:rsidRPr="00A04662">
        <w:rPr>
          <w:noProof/>
          <w:sz w:val="72"/>
          <w:szCs w:val="72"/>
          <w:lang w:eastAsia="da-DK"/>
        </w:rPr>
        <w:lastRenderedPageBreak/>
        <w:drawing>
          <wp:anchor distT="0" distB="0" distL="114300" distR="114300" simplePos="0" relativeHeight="251662336" behindDoc="1" locked="0" layoutInCell="1" allowOverlap="1" wp14:anchorId="4C6EBA6E" wp14:editId="4EF2E9E6">
            <wp:simplePos x="0" y="0"/>
            <wp:positionH relativeFrom="column">
              <wp:posOffset>329565</wp:posOffset>
            </wp:positionH>
            <wp:positionV relativeFrom="paragraph">
              <wp:posOffset>751840</wp:posOffset>
            </wp:positionV>
            <wp:extent cx="5335905" cy="3975100"/>
            <wp:effectExtent l="0" t="0" r="0" b="6350"/>
            <wp:wrapTight wrapText="bothSides">
              <wp:wrapPolygon edited="0">
                <wp:start x="0" y="0"/>
                <wp:lineTo x="0" y="21531"/>
                <wp:lineTo x="21515" y="21531"/>
                <wp:lineTo x="21515" y="0"/>
                <wp:lineTo x="0" y="0"/>
              </wp:wrapPolygon>
            </wp:wrapTight>
            <wp:docPr id="2" name="Billede 2" descr="C:\Users\rdm\AppData\Local\Microsoft\Windows\Temporary Internet Files\Content.Outlook\S2VHOZU2\Børn på ringe tæt på beskår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dm\AppData\Local\Microsoft\Windows\Temporary Internet Files\Content.Outlook\S2VHOZU2\Børn på ringe tæt på beskåret.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35905" cy="3975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04662">
        <w:rPr>
          <w:sz w:val="72"/>
          <w:szCs w:val="72"/>
        </w:rPr>
        <w:t>Velkommen til Munkebo skole</w:t>
      </w:r>
    </w:p>
    <w:p w:rsidR="006A26AD" w:rsidRDefault="006A26AD">
      <w:pPr>
        <w:rPr>
          <w:sz w:val="96"/>
          <w:szCs w:val="96"/>
        </w:rPr>
      </w:pPr>
    </w:p>
    <w:p w:rsidR="006A26AD" w:rsidRDefault="006A26AD">
      <w:pPr>
        <w:rPr>
          <w:sz w:val="96"/>
          <w:szCs w:val="96"/>
        </w:rPr>
      </w:pPr>
    </w:p>
    <w:p w:rsidR="006A26AD" w:rsidRDefault="006A26AD">
      <w:pPr>
        <w:rPr>
          <w:sz w:val="96"/>
          <w:szCs w:val="96"/>
        </w:rPr>
      </w:pPr>
    </w:p>
    <w:p w:rsidR="006A26AD" w:rsidRDefault="006A26AD">
      <w:pPr>
        <w:rPr>
          <w:sz w:val="96"/>
          <w:szCs w:val="96"/>
        </w:rPr>
      </w:pPr>
    </w:p>
    <w:p w:rsidR="006A26AD" w:rsidRDefault="00A04662">
      <w:pPr>
        <w:rPr>
          <w:sz w:val="96"/>
          <w:szCs w:val="96"/>
        </w:rPr>
      </w:pPr>
      <w:r>
        <w:rPr>
          <w:noProof/>
          <w:sz w:val="96"/>
          <w:szCs w:val="96"/>
          <w:lang w:eastAsia="da-DK"/>
        </w:rPr>
        <w:drawing>
          <wp:anchor distT="0" distB="0" distL="114300" distR="114300" simplePos="0" relativeHeight="251663360" behindDoc="1" locked="0" layoutInCell="1" allowOverlap="1" wp14:anchorId="3FE8B954" wp14:editId="5E1A8F66">
            <wp:simplePos x="0" y="0"/>
            <wp:positionH relativeFrom="column">
              <wp:posOffset>1945640</wp:posOffset>
            </wp:positionH>
            <wp:positionV relativeFrom="paragraph">
              <wp:posOffset>278765</wp:posOffset>
            </wp:positionV>
            <wp:extent cx="2030730" cy="2497455"/>
            <wp:effectExtent l="0" t="0" r="7620" b="0"/>
            <wp:wrapTight wrapText="bothSides">
              <wp:wrapPolygon edited="0">
                <wp:start x="0" y="0"/>
                <wp:lineTo x="0" y="21419"/>
                <wp:lineTo x="21478" y="21419"/>
                <wp:lineTo x="21478" y="0"/>
                <wp:lineTo x="0" y="0"/>
              </wp:wrapPolygon>
            </wp:wrapTight>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nkebo logo_JPG.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030730" cy="2497455"/>
                    </a:xfrm>
                    <a:prstGeom prst="rect">
                      <a:avLst/>
                    </a:prstGeom>
                  </pic:spPr>
                </pic:pic>
              </a:graphicData>
            </a:graphic>
            <wp14:sizeRelH relativeFrom="page">
              <wp14:pctWidth>0</wp14:pctWidth>
            </wp14:sizeRelH>
            <wp14:sizeRelV relativeFrom="page">
              <wp14:pctHeight>0</wp14:pctHeight>
            </wp14:sizeRelV>
          </wp:anchor>
        </w:drawing>
      </w:r>
    </w:p>
    <w:p w:rsidR="006A26AD" w:rsidRDefault="006A26AD">
      <w:pPr>
        <w:rPr>
          <w:sz w:val="96"/>
          <w:szCs w:val="96"/>
        </w:rPr>
      </w:pPr>
    </w:p>
    <w:p w:rsidR="006A2359" w:rsidRDefault="006A2359">
      <w:pPr>
        <w:rPr>
          <w:sz w:val="56"/>
          <w:szCs w:val="56"/>
        </w:rPr>
      </w:pPr>
    </w:p>
    <w:p w:rsidR="006A2359" w:rsidRDefault="006A2359">
      <w:pPr>
        <w:rPr>
          <w:sz w:val="56"/>
          <w:szCs w:val="56"/>
        </w:rPr>
      </w:pPr>
    </w:p>
    <w:p w:rsidR="006A26AD" w:rsidRPr="006A2359" w:rsidRDefault="00A04662" w:rsidP="006A2359">
      <w:pPr>
        <w:jc w:val="center"/>
        <w:rPr>
          <w:sz w:val="56"/>
          <w:szCs w:val="56"/>
        </w:rPr>
      </w:pPr>
      <w:r w:rsidRPr="006A2359">
        <w:rPr>
          <w:sz w:val="56"/>
          <w:szCs w:val="56"/>
        </w:rPr>
        <w:t>Vi vokser og udvikler os - sammen</w:t>
      </w:r>
    </w:p>
    <w:p w:rsidR="008F006C" w:rsidRPr="003D54F1" w:rsidRDefault="008F006C" w:rsidP="008F006C">
      <w:pPr>
        <w:rPr>
          <w:b/>
          <w:i/>
          <w:sz w:val="56"/>
          <w:szCs w:val="56"/>
        </w:rPr>
      </w:pPr>
      <w:r w:rsidRPr="003D54F1">
        <w:rPr>
          <w:b/>
          <w:i/>
          <w:sz w:val="56"/>
          <w:szCs w:val="56"/>
        </w:rPr>
        <w:lastRenderedPageBreak/>
        <w:t>SAMARBEJDE OG GENSIDIGE FORVENTNINGER</w:t>
      </w:r>
    </w:p>
    <w:p w:rsidR="008F006C" w:rsidRPr="006A2359" w:rsidRDefault="008F006C" w:rsidP="008F006C">
      <w:pPr>
        <w:rPr>
          <w:sz w:val="56"/>
          <w:szCs w:val="56"/>
        </w:rPr>
      </w:pPr>
      <w:r w:rsidRPr="006A2359">
        <w:rPr>
          <w:sz w:val="56"/>
          <w:szCs w:val="56"/>
        </w:rPr>
        <w:t xml:space="preserve">Vi ønsker at give dit barn de bedste muligheder for at trives og lære. I har som forældre forventninger til, hvad jeres barn skal få ud af at gå i skolen, og vi har forventninger til både jeres barn og jer forældre. Det er vigtigt, at vi er tydelige i forventningerne til hinanden, og at vi får en fælles forståelse for hinandens værdier, for at vi sammen skal lykkes med opgaven.  </w:t>
      </w:r>
    </w:p>
    <w:p w:rsidR="008F006C" w:rsidRPr="006A2359" w:rsidRDefault="008F006C" w:rsidP="008F006C">
      <w:pPr>
        <w:rPr>
          <w:b/>
          <w:sz w:val="56"/>
          <w:szCs w:val="56"/>
        </w:rPr>
      </w:pPr>
      <w:r w:rsidRPr="006A2359">
        <w:rPr>
          <w:b/>
          <w:sz w:val="56"/>
          <w:szCs w:val="56"/>
        </w:rPr>
        <w:t>Vi vokser og udvikler os – sammen!</w:t>
      </w:r>
    </w:p>
    <w:p w:rsidR="008F006C" w:rsidRPr="006A2359" w:rsidRDefault="008F006C" w:rsidP="008F006C">
      <w:pPr>
        <w:rPr>
          <w:sz w:val="32"/>
          <w:szCs w:val="32"/>
        </w:rPr>
      </w:pPr>
    </w:p>
    <w:p w:rsidR="008F006C" w:rsidRDefault="008F006C" w:rsidP="008F006C"/>
    <w:p w:rsidR="006A26AD" w:rsidRDefault="006A26AD">
      <w:pPr>
        <w:rPr>
          <w:sz w:val="96"/>
          <w:szCs w:val="96"/>
        </w:rPr>
      </w:pPr>
    </w:p>
    <w:p w:rsidR="008F006C" w:rsidRDefault="008F006C" w:rsidP="008F006C">
      <w:pPr>
        <w:rPr>
          <w:b/>
          <w:i/>
          <w:sz w:val="56"/>
          <w:szCs w:val="56"/>
        </w:rPr>
      </w:pPr>
    </w:p>
    <w:p w:rsidR="008F006C" w:rsidRPr="00670A79" w:rsidRDefault="008F006C" w:rsidP="008F006C">
      <w:pPr>
        <w:rPr>
          <w:b/>
          <w:i/>
          <w:sz w:val="56"/>
          <w:szCs w:val="56"/>
        </w:rPr>
      </w:pPr>
      <w:bookmarkStart w:id="0" w:name="_GoBack"/>
      <w:bookmarkEnd w:id="0"/>
      <w:r w:rsidRPr="00670A79">
        <w:rPr>
          <w:b/>
          <w:i/>
          <w:sz w:val="56"/>
          <w:szCs w:val="56"/>
        </w:rPr>
        <w:lastRenderedPageBreak/>
        <w:t>VISION</w:t>
      </w:r>
    </w:p>
    <w:p w:rsidR="008F006C" w:rsidRPr="003076E5" w:rsidRDefault="008F006C" w:rsidP="008F006C">
      <w:pPr>
        <w:rPr>
          <w:sz w:val="56"/>
          <w:szCs w:val="56"/>
        </w:rPr>
      </w:pPr>
      <w:r w:rsidRPr="003076E5">
        <w:rPr>
          <w:sz w:val="56"/>
          <w:szCs w:val="56"/>
        </w:rPr>
        <w:t xml:space="preserve">’Vores elever skal udvikle tro på egne evner, robusthed til at tackle fremtidens udfordringer, </w:t>
      </w:r>
      <w:r w:rsidRPr="003076E5">
        <w:rPr>
          <w:sz w:val="56"/>
          <w:szCs w:val="56"/>
        </w:rPr>
        <w:br/>
        <w:t>evne til at kunne tænke selv - og til sætte sig stærke mål - og stå på tæer for at nå dem’</w:t>
      </w:r>
    </w:p>
    <w:p w:rsidR="008F006C" w:rsidRPr="003076E5" w:rsidRDefault="008F006C" w:rsidP="008F006C">
      <w:pPr>
        <w:rPr>
          <w:sz w:val="56"/>
          <w:szCs w:val="56"/>
        </w:rPr>
      </w:pPr>
      <w:r w:rsidRPr="003076E5">
        <w:rPr>
          <w:sz w:val="56"/>
          <w:szCs w:val="56"/>
        </w:rPr>
        <w:t>’Vi danner og uddanner fremtidens unge, der som innovative, ideskabende praktikere kan samarbejde om at løse fremtidens udfordringer’</w:t>
      </w:r>
    </w:p>
    <w:p w:rsidR="006A26AD" w:rsidRDefault="006A26AD">
      <w:pPr>
        <w:rPr>
          <w:sz w:val="96"/>
          <w:szCs w:val="96"/>
        </w:rPr>
      </w:pPr>
    </w:p>
    <w:p w:rsidR="006A26AD" w:rsidRDefault="006A26AD">
      <w:pPr>
        <w:rPr>
          <w:sz w:val="96"/>
          <w:szCs w:val="96"/>
        </w:rPr>
      </w:pPr>
    </w:p>
    <w:p w:rsidR="006A26AD" w:rsidRDefault="006A26AD">
      <w:pPr>
        <w:rPr>
          <w:sz w:val="96"/>
          <w:szCs w:val="96"/>
        </w:rPr>
      </w:pPr>
    </w:p>
    <w:p w:rsidR="003076E5" w:rsidRPr="00670A79" w:rsidRDefault="008F006C" w:rsidP="003076E5">
      <w:pPr>
        <w:rPr>
          <w:b/>
          <w:i/>
          <w:sz w:val="56"/>
          <w:szCs w:val="56"/>
        </w:rPr>
      </w:pPr>
      <w:r>
        <w:rPr>
          <w:b/>
          <w:i/>
          <w:sz w:val="56"/>
          <w:szCs w:val="56"/>
        </w:rPr>
        <w:lastRenderedPageBreak/>
        <w:t>FORÆL</w:t>
      </w:r>
      <w:r w:rsidR="003076E5" w:rsidRPr="00670A79">
        <w:rPr>
          <w:b/>
          <w:i/>
          <w:sz w:val="56"/>
          <w:szCs w:val="56"/>
        </w:rPr>
        <w:t>DRENE</w:t>
      </w:r>
    </w:p>
    <w:p w:rsidR="003076E5" w:rsidRPr="003076E5" w:rsidRDefault="003076E5" w:rsidP="003076E5">
      <w:pPr>
        <w:rPr>
          <w:sz w:val="52"/>
          <w:szCs w:val="52"/>
        </w:rPr>
      </w:pPr>
      <w:r w:rsidRPr="003076E5">
        <w:rPr>
          <w:sz w:val="52"/>
          <w:szCs w:val="52"/>
        </w:rPr>
        <w:t>Vi forventer, at du….</w:t>
      </w:r>
    </w:p>
    <w:p w:rsidR="003076E5" w:rsidRPr="003076E5" w:rsidRDefault="003076E5" w:rsidP="003076E5">
      <w:pPr>
        <w:pStyle w:val="Listeafsnit"/>
        <w:numPr>
          <w:ilvl w:val="0"/>
          <w:numId w:val="1"/>
        </w:numPr>
        <w:rPr>
          <w:sz w:val="52"/>
          <w:szCs w:val="52"/>
        </w:rPr>
      </w:pPr>
      <w:r w:rsidRPr="003076E5">
        <w:rPr>
          <w:sz w:val="52"/>
          <w:szCs w:val="52"/>
        </w:rPr>
        <w:t>Taler positivt om skolen og de andre børn</w:t>
      </w:r>
    </w:p>
    <w:p w:rsidR="003076E5" w:rsidRPr="003076E5" w:rsidRDefault="003076E5" w:rsidP="003076E5">
      <w:pPr>
        <w:pStyle w:val="Listeafsnit"/>
        <w:numPr>
          <w:ilvl w:val="0"/>
          <w:numId w:val="1"/>
        </w:numPr>
        <w:rPr>
          <w:sz w:val="52"/>
          <w:szCs w:val="52"/>
        </w:rPr>
      </w:pPr>
      <w:r w:rsidRPr="003076E5">
        <w:rPr>
          <w:sz w:val="52"/>
          <w:szCs w:val="52"/>
        </w:rPr>
        <w:t>Tror på, at dit barn kan!</w:t>
      </w:r>
    </w:p>
    <w:p w:rsidR="003076E5" w:rsidRPr="003076E5" w:rsidRDefault="003076E5" w:rsidP="003076E5">
      <w:pPr>
        <w:pStyle w:val="Listeafsnit"/>
        <w:numPr>
          <w:ilvl w:val="0"/>
          <w:numId w:val="1"/>
        </w:numPr>
        <w:rPr>
          <w:sz w:val="52"/>
          <w:szCs w:val="52"/>
        </w:rPr>
      </w:pPr>
      <w:r w:rsidRPr="003076E5">
        <w:rPr>
          <w:sz w:val="52"/>
          <w:szCs w:val="52"/>
        </w:rPr>
        <w:t>Spørger til, hvad dit barn har lært i dag.</w:t>
      </w:r>
    </w:p>
    <w:p w:rsidR="003076E5" w:rsidRPr="003076E5" w:rsidRDefault="003076E5" w:rsidP="003076E5">
      <w:pPr>
        <w:pStyle w:val="Listeafsnit"/>
        <w:numPr>
          <w:ilvl w:val="0"/>
          <w:numId w:val="1"/>
        </w:numPr>
        <w:rPr>
          <w:sz w:val="52"/>
          <w:szCs w:val="52"/>
        </w:rPr>
      </w:pPr>
      <w:r w:rsidRPr="003076E5">
        <w:rPr>
          <w:sz w:val="52"/>
          <w:szCs w:val="52"/>
        </w:rPr>
        <w:t xml:space="preserve">Lærer dit barn, at en sag kan ses fra flere sider </w:t>
      </w:r>
    </w:p>
    <w:p w:rsidR="003076E5" w:rsidRPr="003076E5" w:rsidRDefault="003076E5" w:rsidP="003076E5">
      <w:pPr>
        <w:pStyle w:val="Listeafsnit"/>
        <w:numPr>
          <w:ilvl w:val="0"/>
          <w:numId w:val="1"/>
        </w:numPr>
        <w:rPr>
          <w:sz w:val="52"/>
          <w:szCs w:val="52"/>
        </w:rPr>
      </w:pPr>
      <w:r w:rsidRPr="003076E5">
        <w:rPr>
          <w:sz w:val="52"/>
          <w:szCs w:val="52"/>
        </w:rPr>
        <w:t>Tager kontakt, når der er noget, du undrer dig over – og Indgår i en åben dialog med skolen; også når noget er svært</w:t>
      </w:r>
    </w:p>
    <w:p w:rsidR="003076E5" w:rsidRPr="003076E5" w:rsidRDefault="003076E5" w:rsidP="003076E5">
      <w:pPr>
        <w:pStyle w:val="Listeafsnit"/>
        <w:numPr>
          <w:ilvl w:val="0"/>
          <w:numId w:val="1"/>
        </w:numPr>
        <w:rPr>
          <w:sz w:val="52"/>
          <w:szCs w:val="52"/>
        </w:rPr>
      </w:pPr>
      <w:r w:rsidRPr="003076E5">
        <w:rPr>
          <w:sz w:val="52"/>
          <w:szCs w:val="52"/>
        </w:rPr>
        <w:t xml:space="preserve">Støtter op om det fællesskab, dit barn indgår i </w:t>
      </w:r>
    </w:p>
    <w:p w:rsidR="003076E5" w:rsidRPr="003076E5" w:rsidRDefault="003076E5" w:rsidP="003076E5">
      <w:pPr>
        <w:pStyle w:val="Listeafsnit"/>
        <w:numPr>
          <w:ilvl w:val="0"/>
          <w:numId w:val="1"/>
        </w:numPr>
        <w:rPr>
          <w:sz w:val="52"/>
          <w:szCs w:val="52"/>
        </w:rPr>
      </w:pPr>
      <w:r w:rsidRPr="003076E5">
        <w:rPr>
          <w:sz w:val="52"/>
          <w:szCs w:val="52"/>
        </w:rPr>
        <w:t>Holder dig orienteret om dit barns skolegang</w:t>
      </w:r>
    </w:p>
    <w:p w:rsidR="003076E5" w:rsidRPr="003076E5" w:rsidRDefault="003076E5" w:rsidP="003076E5">
      <w:pPr>
        <w:pStyle w:val="Listeafsnit"/>
        <w:numPr>
          <w:ilvl w:val="0"/>
          <w:numId w:val="1"/>
        </w:numPr>
        <w:rPr>
          <w:sz w:val="52"/>
          <w:szCs w:val="52"/>
        </w:rPr>
      </w:pPr>
      <w:r w:rsidRPr="003076E5">
        <w:rPr>
          <w:sz w:val="52"/>
          <w:szCs w:val="52"/>
        </w:rPr>
        <w:t>Udstyrer dit barn med cykel og cykelhjelm</w:t>
      </w:r>
    </w:p>
    <w:p w:rsidR="006A26AD" w:rsidRDefault="006A26AD">
      <w:pPr>
        <w:rPr>
          <w:sz w:val="96"/>
          <w:szCs w:val="96"/>
        </w:rPr>
      </w:pPr>
    </w:p>
    <w:p w:rsidR="00A9335A" w:rsidRDefault="00A9335A" w:rsidP="00701728">
      <w:pPr>
        <w:rPr>
          <w:sz w:val="56"/>
          <w:szCs w:val="56"/>
        </w:rPr>
      </w:pPr>
    </w:p>
    <w:p w:rsidR="00701728" w:rsidRPr="003D54F1" w:rsidRDefault="00701728" w:rsidP="00701728">
      <w:pPr>
        <w:rPr>
          <w:b/>
          <w:i/>
          <w:sz w:val="56"/>
          <w:szCs w:val="56"/>
        </w:rPr>
      </w:pPr>
      <w:r w:rsidRPr="003D54F1">
        <w:rPr>
          <w:b/>
          <w:i/>
          <w:sz w:val="56"/>
          <w:szCs w:val="56"/>
        </w:rPr>
        <w:lastRenderedPageBreak/>
        <w:t>ELEVERNE</w:t>
      </w:r>
    </w:p>
    <w:p w:rsidR="00701728" w:rsidRDefault="00701728" w:rsidP="00701728">
      <w:pPr>
        <w:pStyle w:val="Listeafsnit"/>
        <w:rPr>
          <w:sz w:val="52"/>
          <w:szCs w:val="52"/>
        </w:rPr>
      </w:pPr>
      <w:r w:rsidRPr="00670A79">
        <w:rPr>
          <w:sz w:val="52"/>
          <w:szCs w:val="52"/>
        </w:rPr>
        <w:t>Vi forventer, at du…</w:t>
      </w:r>
    </w:p>
    <w:p w:rsidR="00701728" w:rsidRPr="00670A79" w:rsidRDefault="00670A79" w:rsidP="00701728">
      <w:pPr>
        <w:pStyle w:val="Listeafsnit"/>
        <w:numPr>
          <w:ilvl w:val="0"/>
          <w:numId w:val="2"/>
        </w:numPr>
        <w:rPr>
          <w:sz w:val="52"/>
          <w:szCs w:val="52"/>
        </w:rPr>
      </w:pPr>
      <w:r>
        <w:rPr>
          <w:sz w:val="52"/>
          <w:szCs w:val="52"/>
        </w:rPr>
        <w:t>T</w:t>
      </w:r>
      <w:r w:rsidR="00701728" w:rsidRPr="00670A79">
        <w:rPr>
          <w:sz w:val="52"/>
          <w:szCs w:val="52"/>
        </w:rPr>
        <w:t>aler ordentligt til og om andre</w:t>
      </w:r>
    </w:p>
    <w:p w:rsidR="00701728" w:rsidRPr="00670A79" w:rsidRDefault="00701728" w:rsidP="00701728">
      <w:pPr>
        <w:pStyle w:val="Listeafsnit"/>
        <w:numPr>
          <w:ilvl w:val="0"/>
          <w:numId w:val="2"/>
        </w:numPr>
        <w:rPr>
          <w:sz w:val="52"/>
          <w:szCs w:val="52"/>
        </w:rPr>
      </w:pPr>
      <w:r w:rsidRPr="00670A79">
        <w:rPr>
          <w:sz w:val="52"/>
          <w:szCs w:val="52"/>
        </w:rPr>
        <w:t>Er tolerant – og accepterer, at vi er forskellige</w:t>
      </w:r>
    </w:p>
    <w:p w:rsidR="00701728" w:rsidRPr="00670A79" w:rsidRDefault="00701728" w:rsidP="00701728">
      <w:pPr>
        <w:pStyle w:val="Listeafsnit"/>
        <w:numPr>
          <w:ilvl w:val="0"/>
          <w:numId w:val="2"/>
        </w:numPr>
        <w:rPr>
          <w:sz w:val="52"/>
          <w:szCs w:val="52"/>
        </w:rPr>
      </w:pPr>
      <w:r w:rsidRPr="00670A79">
        <w:rPr>
          <w:sz w:val="52"/>
          <w:szCs w:val="52"/>
        </w:rPr>
        <w:t xml:space="preserve">Møder til tiden </w:t>
      </w:r>
    </w:p>
    <w:p w:rsidR="00701728" w:rsidRPr="00670A79" w:rsidRDefault="00701728" w:rsidP="00701728">
      <w:pPr>
        <w:pStyle w:val="Listeafsnit"/>
        <w:numPr>
          <w:ilvl w:val="0"/>
          <w:numId w:val="2"/>
        </w:numPr>
        <w:rPr>
          <w:sz w:val="52"/>
          <w:szCs w:val="52"/>
        </w:rPr>
      </w:pPr>
      <w:r w:rsidRPr="00670A79">
        <w:rPr>
          <w:sz w:val="52"/>
          <w:szCs w:val="52"/>
        </w:rPr>
        <w:t>Tager ejerskab i din læreproces</w:t>
      </w:r>
    </w:p>
    <w:p w:rsidR="00701728" w:rsidRPr="00670A79" w:rsidRDefault="00701728" w:rsidP="00701728">
      <w:pPr>
        <w:pStyle w:val="Listeafsnit"/>
        <w:numPr>
          <w:ilvl w:val="0"/>
          <w:numId w:val="2"/>
        </w:numPr>
        <w:rPr>
          <w:sz w:val="52"/>
          <w:szCs w:val="52"/>
        </w:rPr>
      </w:pPr>
      <w:r w:rsidRPr="00670A79">
        <w:rPr>
          <w:sz w:val="52"/>
          <w:szCs w:val="52"/>
        </w:rPr>
        <w:t xml:space="preserve">Passer på skolens ting som var det dine egne </w:t>
      </w:r>
    </w:p>
    <w:p w:rsidR="00701728" w:rsidRPr="00670A79" w:rsidRDefault="00701728" w:rsidP="00701728">
      <w:pPr>
        <w:pStyle w:val="Listeafsnit"/>
        <w:numPr>
          <w:ilvl w:val="0"/>
          <w:numId w:val="2"/>
        </w:numPr>
        <w:rPr>
          <w:sz w:val="52"/>
          <w:szCs w:val="52"/>
        </w:rPr>
      </w:pPr>
      <w:r w:rsidRPr="00670A79">
        <w:rPr>
          <w:sz w:val="52"/>
          <w:szCs w:val="52"/>
        </w:rPr>
        <w:t>Kender skolens regler og følger dem</w:t>
      </w:r>
    </w:p>
    <w:p w:rsidR="00701728" w:rsidRPr="00670A79" w:rsidRDefault="00701728" w:rsidP="00701728">
      <w:pPr>
        <w:pStyle w:val="Listeafsnit"/>
        <w:numPr>
          <w:ilvl w:val="0"/>
          <w:numId w:val="2"/>
        </w:numPr>
        <w:rPr>
          <w:sz w:val="52"/>
          <w:szCs w:val="52"/>
        </w:rPr>
      </w:pPr>
      <w:r w:rsidRPr="00670A79">
        <w:rPr>
          <w:sz w:val="52"/>
          <w:szCs w:val="52"/>
        </w:rPr>
        <w:t>Retter dig efter, hvad de voksne på skolen siger</w:t>
      </w:r>
    </w:p>
    <w:p w:rsidR="00701728" w:rsidRPr="00670A79" w:rsidRDefault="00701728" w:rsidP="00701728">
      <w:pPr>
        <w:pStyle w:val="Listeafsnit"/>
        <w:numPr>
          <w:ilvl w:val="0"/>
          <w:numId w:val="2"/>
        </w:numPr>
        <w:rPr>
          <w:sz w:val="52"/>
          <w:szCs w:val="52"/>
        </w:rPr>
      </w:pPr>
      <w:r w:rsidRPr="00670A79">
        <w:rPr>
          <w:sz w:val="52"/>
          <w:szCs w:val="52"/>
        </w:rPr>
        <w:t>Tager medansvar for og i fællesskabet</w:t>
      </w:r>
    </w:p>
    <w:p w:rsidR="00A9335A" w:rsidRDefault="00A9335A" w:rsidP="00701728">
      <w:pPr>
        <w:rPr>
          <w:sz w:val="56"/>
          <w:szCs w:val="56"/>
        </w:rPr>
      </w:pPr>
    </w:p>
    <w:p w:rsidR="00A9335A" w:rsidRDefault="00A9335A" w:rsidP="00701728">
      <w:pPr>
        <w:rPr>
          <w:sz w:val="56"/>
          <w:szCs w:val="56"/>
        </w:rPr>
      </w:pPr>
    </w:p>
    <w:p w:rsidR="00784365" w:rsidRDefault="00784365">
      <w:pPr>
        <w:rPr>
          <w:sz w:val="56"/>
          <w:szCs w:val="56"/>
        </w:rPr>
      </w:pPr>
      <w:r>
        <w:rPr>
          <w:sz w:val="56"/>
          <w:szCs w:val="56"/>
        </w:rPr>
        <w:br w:type="page"/>
      </w:r>
    </w:p>
    <w:p w:rsidR="00701728" w:rsidRPr="00670A79" w:rsidRDefault="00701728" w:rsidP="00701728">
      <w:pPr>
        <w:rPr>
          <w:b/>
          <w:i/>
          <w:sz w:val="56"/>
          <w:szCs w:val="56"/>
        </w:rPr>
      </w:pPr>
      <w:r w:rsidRPr="00670A79">
        <w:rPr>
          <w:b/>
          <w:i/>
          <w:sz w:val="56"/>
          <w:szCs w:val="56"/>
        </w:rPr>
        <w:lastRenderedPageBreak/>
        <w:t>MEDARBEJDERNE</w:t>
      </w:r>
    </w:p>
    <w:p w:rsidR="00701728" w:rsidRPr="00670A79" w:rsidRDefault="00701728" w:rsidP="00701728">
      <w:pPr>
        <w:rPr>
          <w:sz w:val="52"/>
          <w:szCs w:val="52"/>
        </w:rPr>
      </w:pPr>
      <w:r w:rsidRPr="00670A79">
        <w:rPr>
          <w:sz w:val="52"/>
          <w:szCs w:val="52"/>
        </w:rPr>
        <w:t>Du kan forvente af os at vi…</w:t>
      </w:r>
    </w:p>
    <w:p w:rsidR="00701728" w:rsidRPr="00670A79" w:rsidRDefault="00701728" w:rsidP="00701728">
      <w:pPr>
        <w:pStyle w:val="Listeafsnit"/>
        <w:numPr>
          <w:ilvl w:val="0"/>
          <w:numId w:val="3"/>
        </w:numPr>
        <w:rPr>
          <w:sz w:val="52"/>
          <w:szCs w:val="52"/>
        </w:rPr>
      </w:pPr>
      <w:r w:rsidRPr="00670A79">
        <w:rPr>
          <w:sz w:val="52"/>
          <w:szCs w:val="52"/>
        </w:rPr>
        <w:t>Har hjerte for børn og tror på, at vi kan gøre en forskel for den enkelte</w:t>
      </w:r>
    </w:p>
    <w:p w:rsidR="00701728" w:rsidRPr="00670A79" w:rsidRDefault="00701728" w:rsidP="00701728">
      <w:pPr>
        <w:pStyle w:val="Listeafsnit"/>
        <w:numPr>
          <w:ilvl w:val="0"/>
          <w:numId w:val="3"/>
        </w:numPr>
        <w:rPr>
          <w:sz w:val="52"/>
          <w:szCs w:val="52"/>
        </w:rPr>
      </w:pPr>
      <w:r w:rsidRPr="00670A79">
        <w:rPr>
          <w:sz w:val="52"/>
          <w:szCs w:val="52"/>
        </w:rPr>
        <w:t>Har fokus på dit barns faglige progression og resultater</w:t>
      </w:r>
    </w:p>
    <w:p w:rsidR="00701728" w:rsidRPr="00670A79" w:rsidRDefault="00701728" w:rsidP="00701728">
      <w:pPr>
        <w:pStyle w:val="Listeafsnit"/>
        <w:numPr>
          <w:ilvl w:val="0"/>
          <w:numId w:val="3"/>
        </w:numPr>
        <w:rPr>
          <w:sz w:val="52"/>
          <w:szCs w:val="52"/>
        </w:rPr>
      </w:pPr>
      <w:r w:rsidRPr="00670A79">
        <w:rPr>
          <w:sz w:val="52"/>
          <w:szCs w:val="52"/>
        </w:rPr>
        <w:t>Har særligt fokus på, at dit barn trives</w:t>
      </w:r>
    </w:p>
    <w:p w:rsidR="00701728" w:rsidRPr="00670A79" w:rsidRDefault="00701728" w:rsidP="00701728">
      <w:pPr>
        <w:pStyle w:val="Listeafsnit"/>
        <w:numPr>
          <w:ilvl w:val="0"/>
          <w:numId w:val="3"/>
        </w:numPr>
        <w:rPr>
          <w:sz w:val="52"/>
          <w:szCs w:val="52"/>
        </w:rPr>
      </w:pPr>
      <w:r w:rsidRPr="00670A79">
        <w:rPr>
          <w:sz w:val="52"/>
          <w:szCs w:val="52"/>
        </w:rPr>
        <w:t>Ser muligheder i stedet for begrænsninger</w:t>
      </w:r>
    </w:p>
    <w:p w:rsidR="00701728" w:rsidRPr="00670A79" w:rsidRDefault="00701728" w:rsidP="00701728">
      <w:pPr>
        <w:pStyle w:val="Listeafsnit"/>
        <w:numPr>
          <w:ilvl w:val="0"/>
          <w:numId w:val="3"/>
        </w:numPr>
        <w:rPr>
          <w:sz w:val="52"/>
          <w:szCs w:val="52"/>
        </w:rPr>
      </w:pPr>
      <w:r w:rsidRPr="00670A79">
        <w:rPr>
          <w:sz w:val="52"/>
          <w:szCs w:val="52"/>
        </w:rPr>
        <w:t xml:space="preserve">Tager kontakt til dig, når der er noget, vi undrer os over - og indgår i en åben dialog, også når noget er svært </w:t>
      </w:r>
    </w:p>
    <w:p w:rsidR="006A26AD" w:rsidRDefault="006A26AD">
      <w:pPr>
        <w:rPr>
          <w:sz w:val="96"/>
          <w:szCs w:val="96"/>
        </w:rPr>
      </w:pPr>
    </w:p>
    <w:p w:rsidR="006A26AD" w:rsidRDefault="006A26AD">
      <w:pPr>
        <w:rPr>
          <w:sz w:val="96"/>
          <w:szCs w:val="96"/>
        </w:rPr>
      </w:pPr>
    </w:p>
    <w:p w:rsidR="00A9335A" w:rsidRDefault="00A9335A" w:rsidP="00701728">
      <w:pPr>
        <w:rPr>
          <w:color w:val="000000" w:themeColor="text1"/>
          <w:sz w:val="56"/>
          <w:szCs w:val="56"/>
        </w:rPr>
      </w:pPr>
    </w:p>
    <w:p w:rsidR="00A9335A" w:rsidRDefault="00A9335A" w:rsidP="00701728">
      <w:pPr>
        <w:rPr>
          <w:color w:val="000000" w:themeColor="text1"/>
          <w:sz w:val="56"/>
          <w:szCs w:val="56"/>
        </w:rPr>
      </w:pPr>
    </w:p>
    <w:p w:rsidR="00701728" w:rsidRPr="00670A79" w:rsidRDefault="00701728" w:rsidP="00701728">
      <w:pPr>
        <w:rPr>
          <w:color w:val="000000" w:themeColor="text1"/>
          <w:sz w:val="52"/>
          <w:szCs w:val="52"/>
        </w:rPr>
      </w:pPr>
      <w:r w:rsidRPr="00670A79">
        <w:rPr>
          <w:b/>
          <w:i/>
          <w:color w:val="000000" w:themeColor="text1"/>
          <w:sz w:val="56"/>
          <w:szCs w:val="56"/>
        </w:rPr>
        <w:lastRenderedPageBreak/>
        <w:t>UDDANNELSE OG DANNELSE</w:t>
      </w:r>
      <w:r w:rsidRPr="00701728">
        <w:rPr>
          <w:color w:val="000000" w:themeColor="text1"/>
          <w:sz w:val="56"/>
          <w:szCs w:val="56"/>
        </w:rPr>
        <w:br/>
      </w:r>
      <w:r w:rsidRPr="00670A79">
        <w:rPr>
          <w:color w:val="000000" w:themeColor="text1"/>
          <w:sz w:val="52"/>
          <w:szCs w:val="52"/>
        </w:rPr>
        <w:t xml:space="preserve">Dit barn skal, udover at lære at læse, skrive og regne, også kunne samarbejde, kende sine rødder og sig selv. Dannelse handler om personlig udvikling og det er lige så vigtigt som uddannelse. </w:t>
      </w:r>
    </w:p>
    <w:p w:rsidR="00701728" w:rsidRPr="00670A79" w:rsidRDefault="00701728" w:rsidP="00701728">
      <w:pPr>
        <w:pStyle w:val="Listeafsnit"/>
        <w:rPr>
          <w:color w:val="000000" w:themeColor="text1"/>
          <w:sz w:val="52"/>
          <w:szCs w:val="52"/>
        </w:rPr>
      </w:pPr>
    </w:p>
    <w:p w:rsidR="00701728" w:rsidRPr="00670A79" w:rsidRDefault="00701728" w:rsidP="00701728">
      <w:pPr>
        <w:pStyle w:val="Listeafsnit"/>
        <w:rPr>
          <w:color w:val="000000" w:themeColor="text1"/>
          <w:sz w:val="52"/>
          <w:szCs w:val="52"/>
        </w:rPr>
      </w:pPr>
      <w:r w:rsidRPr="00670A79">
        <w:rPr>
          <w:b/>
          <w:color w:val="0033CC"/>
          <w:sz w:val="52"/>
          <w:szCs w:val="52"/>
        </w:rPr>
        <w:t>MOD – VILJESTYRKE -FÆLLESSKAB – EJERSKAB</w:t>
      </w:r>
      <w:r w:rsidRPr="00670A79">
        <w:rPr>
          <w:color w:val="000000" w:themeColor="text1"/>
          <w:sz w:val="52"/>
          <w:szCs w:val="52"/>
        </w:rPr>
        <w:t xml:space="preserve"> </w:t>
      </w:r>
    </w:p>
    <w:p w:rsidR="00701728" w:rsidRPr="00670A79" w:rsidRDefault="00701728" w:rsidP="00701728">
      <w:pPr>
        <w:pStyle w:val="Listeafsnit"/>
        <w:rPr>
          <w:b/>
          <w:color w:val="0033CC"/>
          <w:sz w:val="52"/>
          <w:szCs w:val="52"/>
        </w:rPr>
      </w:pPr>
      <w:r w:rsidRPr="00670A79">
        <w:rPr>
          <w:color w:val="000000" w:themeColor="text1"/>
          <w:sz w:val="52"/>
          <w:szCs w:val="52"/>
        </w:rPr>
        <w:t>Disse ’søjleord’ er nøglebegreber for skolens arbejde med elevernes personlige udvikling.</w:t>
      </w:r>
    </w:p>
    <w:p w:rsidR="006A26AD" w:rsidRDefault="006A26AD">
      <w:pPr>
        <w:rPr>
          <w:sz w:val="96"/>
          <w:szCs w:val="96"/>
        </w:rPr>
      </w:pPr>
    </w:p>
    <w:p w:rsidR="006A26AD" w:rsidRPr="006A26AD" w:rsidRDefault="006A26AD">
      <w:pPr>
        <w:rPr>
          <w:sz w:val="96"/>
          <w:szCs w:val="96"/>
        </w:rPr>
      </w:pPr>
    </w:p>
    <w:sectPr w:rsidR="006A26AD" w:rsidRPr="006A26AD" w:rsidSect="00A9335A">
      <w:pgSz w:w="11906" w:h="16838"/>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526E40"/>
    <w:multiLevelType w:val="hybridMultilevel"/>
    <w:tmpl w:val="DA1AC31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25C831F4"/>
    <w:multiLevelType w:val="hybridMultilevel"/>
    <w:tmpl w:val="25E669A8"/>
    <w:lvl w:ilvl="0" w:tplc="04060001">
      <w:start w:val="1"/>
      <w:numFmt w:val="bullet"/>
      <w:lvlText w:val=""/>
      <w:lvlJc w:val="left"/>
      <w:pPr>
        <w:ind w:left="1440" w:hanging="360"/>
      </w:pPr>
      <w:rPr>
        <w:rFonts w:ascii="Symbol" w:hAnsi="Symbol" w:hint="default"/>
      </w:rPr>
    </w:lvl>
    <w:lvl w:ilvl="1" w:tplc="04060003" w:tentative="1">
      <w:start w:val="1"/>
      <w:numFmt w:val="bullet"/>
      <w:lvlText w:val="o"/>
      <w:lvlJc w:val="left"/>
      <w:pPr>
        <w:ind w:left="2160" w:hanging="360"/>
      </w:pPr>
      <w:rPr>
        <w:rFonts w:ascii="Courier New" w:hAnsi="Courier New" w:cs="Courier New" w:hint="default"/>
      </w:rPr>
    </w:lvl>
    <w:lvl w:ilvl="2" w:tplc="04060005" w:tentative="1">
      <w:start w:val="1"/>
      <w:numFmt w:val="bullet"/>
      <w:lvlText w:val=""/>
      <w:lvlJc w:val="left"/>
      <w:pPr>
        <w:ind w:left="2880" w:hanging="360"/>
      </w:pPr>
      <w:rPr>
        <w:rFonts w:ascii="Wingdings" w:hAnsi="Wingdings" w:hint="default"/>
      </w:rPr>
    </w:lvl>
    <w:lvl w:ilvl="3" w:tplc="04060001" w:tentative="1">
      <w:start w:val="1"/>
      <w:numFmt w:val="bullet"/>
      <w:lvlText w:val=""/>
      <w:lvlJc w:val="left"/>
      <w:pPr>
        <w:ind w:left="3600" w:hanging="360"/>
      </w:pPr>
      <w:rPr>
        <w:rFonts w:ascii="Symbol" w:hAnsi="Symbol" w:hint="default"/>
      </w:rPr>
    </w:lvl>
    <w:lvl w:ilvl="4" w:tplc="04060003" w:tentative="1">
      <w:start w:val="1"/>
      <w:numFmt w:val="bullet"/>
      <w:lvlText w:val="o"/>
      <w:lvlJc w:val="left"/>
      <w:pPr>
        <w:ind w:left="4320" w:hanging="360"/>
      </w:pPr>
      <w:rPr>
        <w:rFonts w:ascii="Courier New" w:hAnsi="Courier New" w:cs="Courier New" w:hint="default"/>
      </w:rPr>
    </w:lvl>
    <w:lvl w:ilvl="5" w:tplc="04060005" w:tentative="1">
      <w:start w:val="1"/>
      <w:numFmt w:val="bullet"/>
      <w:lvlText w:val=""/>
      <w:lvlJc w:val="left"/>
      <w:pPr>
        <w:ind w:left="5040" w:hanging="360"/>
      </w:pPr>
      <w:rPr>
        <w:rFonts w:ascii="Wingdings" w:hAnsi="Wingdings" w:hint="default"/>
      </w:rPr>
    </w:lvl>
    <w:lvl w:ilvl="6" w:tplc="04060001" w:tentative="1">
      <w:start w:val="1"/>
      <w:numFmt w:val="bullet"/>
      <w:lvlText w:val=""/>
      <w:lvlJc w:val="left"/>
      <w:pPr>
        <w:ind w:left="5760" w:hanging="360"/>
      </w:pPr>
      <w:rPr>
        <w:rFonts w:ascii="Symbol" w:hAnsi="Symbol" w:hint="default"/>
      </w:rPr>
    </w:lvl>
    <w:lvl w:ilvl="7" w:tplc="04060003" w:tentative="1">
      <w:start w:val="1"/>
      <w:numFmt w:val="bullet"/>
      <w:lvlText w:val="o"/>
      <w:lvlJc w:val="left"/>
      <w:pPr>
        <w:ind w:left="6480" w:hanging="360"/>
      </w:pPr>
      <w:rPr>
        <w:rFonts w:ascii="Courier New" w:hAnsi="Courier New" w:cs="Courier New" w:hint="default"/>
      </w:rPr>
    </w:lvl>
    <w:lvl w:ilvl="8" w:tplc="04060005" w:tentative="1">
      <w:start w:val="1"/>
      <w:numFmt w:val="bullet"/>
      <w:lvlText w:val=""/>
      <w:lvlJc w:val="left"/>
      <w:pPr>
        <w:ind w:left="7200" w:hanging="360"/>
      </w:pPr>
      <w:rPr>
        <w:rFonts w:ascii="Wingdings" w:hAnsi="Wingdings" w:hint="default"/>
      </w:rPr>
    </w:lvl>
  </w:abstractNum>
  <w:abstractNum w:abstractNumId="2">
    <w:nsid w:val="61B93401"/>
    <w:multiLevelType w:val="hybridMultilevel"/>
    <w:tmpl w:val="74A682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defaultTabStop w:val="1304"/>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26AD"/>
    <w:rsid w:val="00045A5E"/>
    <w:rsid w:val="00093B27"/>
    <w:rsid w:val="000A785C"/>
    <w:rsid w:val="000C5B75"/>
    <w:rsid w:val="000C7623"/>
    <w:rsid w:val="000E1E18"/>
    <w:rsid w:val="001107AD"/>
    <w:rsid w:val="00142F25"/>
    <w:rsid w:val="001533C2"/>
    <w:rsid w:val="001822BB"/>
    <w:rsid w:val="00191B12"/>
    <w:rsid w:val="00197060"/>
    <w:rsid w:val="001A3B1B"/>
    <w:rsid w:val="001A4590"/>
    <w:rsid w:val="001A5631"/>
    <w:rsid w:val="001B0DB2"/>
    <w:rsid w:val="001B1E1D"/>
    <w:rsid w:val="001E0972"/>
    <w:rsid w:val="002040CB"/>
    <w:rsid w:val="00250324"/>
    <w:rsid w:val="002904F4"/>
    <w:rsid w:val="002A0766"/>
    <w:rsid w:val="002B77FE"/>
    <w:rsid w:val="002C2757"/>
    <w:rsid w:val="002D1063"/>
    <w:rsid w:val="002D3C3A"/>
    <w:rsid w:val="002D5577"/>
    <w:rsid w:val="002E31AE"/>
    <w:rsid w:val="003034EA"/>
    <w:rsid w:val="00303ED4"/>
    <w:rsid w:val="003076E5"/>
    <w:rsid w:val="00312710"/>
    <w:rsid w:val="00314AAD"/>
    <w:rsid w:val="003C2B70"/>
    <w:rsid w:val="003D32E4"/>
    <w:rsid w:val="003D54F1"/>
    <w:rsid w:val="003E08D6"/>
    <w:rsid w:val="00404FA9"/>
    <w:rsid w:val="00431ADA"/>
    <w:rsid w:val="0046133C"/>
    <w:rsid w:val="00474EB2"/>
    <w:rsid w:val="00482A08"/>
    <w:rsid w:val="004972AA"/>
    <w:rsid w:val="004D0744"/>
    <w:rsid w:val="004E77FF"/>
    <w:rsid w:val="004F6169"/>
    <w:rsid w:val="00505F20"/>
    <w:rsid w:val="0051370E"/>
    <w:rsid w:val="005174E0"/>
    <w:rsid w:val="00543418"/>
    <w:rsid w:val="005A3C55"/>
    <w:rsid w:val="005D333C"/>
    <w:rsid w:val="005F1062"/>
    <w:rsid w:val="00670A79"/>
    <w:rsid w:val="006A2359"/>
    <w:rsid w:val="006A26AD"/>
    <w:rsid w:val="006A2F98"/>
    <w:rsid w:val="006B6533"/>
    <w:rsid w:val="006C7F88"/>
    <w:rsid w:val="006F5477"/>
    <w:rsid w:val="00701728"/>
    <w:rsid w:val="00713582"/>
    <w:rsid w:val="0075606F"/>
    <w:rsid w:val="00777CE9"/>
    <w:rsid w:val="00784365"/>
    <w:rsid w:val="007959AF"/>
    <w:rsid w:val="0081722C"/>
    <w:rsid w:val="00830E8F"/>
    <w:rsid w:val="00834AA8"/>
    <w:rsid w:val="008C3481"/>
    <w:rsid w:val="008E4F9A"/>
    <w:rsid w:val="008E7860"/>
    <w:rsid w:val="008F006C"/>
    <w:rsid w:val="008F6924"/>
    <w:rsid w:val="00916D06"/>
    <w:rsid w:val="00925F73"/>
    <w:rsid w:val="00951012"/>
    <w:rsid w:val="009519AB"/>
    <w:rsid w:val="009A288A"/>
    <w:rsid w:val="009C34F8"/>
    <w:rsid w:val="009C3FB6"/>
    <w:rsid w:val="009D062D"/>
    <w:rsid w:val="009F1109"/>
    <w:rsid w:val="009F6866"/>
    <w:rsid w:val="00A04662"/>
    <w:rsid w:val="00A102BB"/>
    <w:rsid w:val="00A241E0"/>
    <w:rsid w:val="00A9335A"/>
    <w:rsid w:val="00AA66B5"/>
    <w:rsid w:val="00AA6BA4"/>
    <w:rsid w:val="00AB077D"/>
    <w:rsid w:val="00AD3984"/>
    <w:rsid w:val="00AF226D"/>
    <w:rsid w:val="00AF6F60"/>
    <w:rsid w:val="00B145E3"/>
    <w:rsid w:val="00B219C2"/>
    <w:rsid w:val="00B37920"/>
    <w:rsid w:val="00B80473"/>
    <w:rsid w:val="00BB7647"/>
    <w:rsid w:val="00BD7015"/>
    <w:rsid w:val="00BE4DB3"/>
    <w:rsid w:val="00BF0AC7"/>
    <w:rsid w:val="00C10EA1"/>
    <w:rsid w:val="00C13178"/>
    <w:rsid w:val="00C13C9E"/>
    <w:rsid w:val="00C202C1"/>
    <w:rsid w:val="00C30E85"/>
    <w:rsid w:val="00C3741F"/>
    <w:rsid w:val="00C5694D"/>
    <w:rsid w:val="00C7425B"/>
    <w:rsid w:val="00C841FB"/>
    <w:rsid w:val="00CA0A91"/>
    <w:rsid w:val="00CA0AC1"/>
    <w:rsid w:val="00CB5FEA"/>
    <w:rsid w:val="00CB6A69"/>
    <w:rsid w:val="00CC55CE"/>
    <w:rsid w:val="00CC7D3F"/>
    <w:rsid w:val="00CD6A85"/>
    <w:rsid w:val="00CE33DF"/>
    <w:rsid w:val="00D13D94"/>
    <w:rsid w:val="00D427C7"/>
    <w:rsid w:val="00D5551C"/>
    <w:rsid w:val="00D60719"/>
    <w:rsid w:val="00D630CE"/>
    <w:rsid w:val="00DC45B6"/>
    <w:rsid w:val="00E004C4"/>
    <w:rsid w:val="00E07F48"/>
    <w:rsid w:val="00E4489F"/>
    <w:rsid w:val="00E54621"/>
    <w:rsid w:val="00E606AD"/>
    <w:rsid w:val="00E62391"/>
    <w:rsid w:val="00E67672"/>
    <w:rsid w:val="00E745F6"/>
    <w:rsid w:val="00E87845"/>
    <w:rsid w:val="00E95553"/>
    <w:rsid w:val="00ED2970"/>
    <w:rsid w:val="00F01C67"/>
    <w:rsid w:val="00F25B62"/>
    <w:rsid w:val="00F56EEC"/>
    <w:rsid w:val="00F72FEE"/>
    <w:rsid w:val="00F81EAC"/>
    <w:rsid w:val="00F97B3B"/>
    <w:rsid w:val="00FA3DD2"/>
    <w:rsid w:val="00FB4DFA"/>
    <w:rsid w:val="00FB6CC1"/>
    <w:rsid w:val="00FE4055"/>
    <w:rsid w:val="00FE7CF6"/>
    <w:rsid w:val="00FF407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Markeringsbobletekst">
    <w:name w:val="Balloon Text"/>
    <w:basedOn w:val="Normal"/>
    <w:link w:val="MarkeringsbobletekstTegn"/>
    <w:uiPriority w:val="99"/>
    <w:semiHidden/>
    <w:unhideWhenUsed/>
    <w:rsid w:val="006A26AD"/>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6A26AD"/>
    <w:rPr>
      <w:rFonts w:ascii="Tahoma" w:hAnsi="Tahoma" w:cs="Tahoma"/>
      <w:sz w:val="16"/>
      <w:szCs w:val="16"/>
    </w:rPr>
  </w:style>
  <w:style w:type="character" w:styleId="Hyperlink">
    <w:name w:val="Hyperlink"/>
    <w:basedOn w:val="Standardskrifttypeiafsnit"/>
    <w:uiPriority w:val="99"/>
    <w:unhideWhenUsed/>
    <w:rsid w:val="006A2359"/>
    <w:rPr>
      <w:color w:val="0000FF" w:themeColor="hyperlink"/>
      <w:u w:val="single"/>
    </w:rPr>
  </w:style>
  <w:style w:type="paragraph" w:styleId="Listeafsnit">
    <w:name w:val="List Paragraph"/>
    <w:basedOn w:val="Normal"/>
    <w:uiPriority w:val="34"/>
    <w:qFormat/>
    <w:rsid w:val="006A2359"/>
    <w:pPr>
      <w:spacing w:after="160" w:line="259" w:lineRule="auto"/>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Markeringsbobletekst">
    <w:name w:val="Balloon Text"/>
    <w:basedOn w:val="Normal"/>
    <w:link w:val="MarkeringsbobletekstTegn"/>
    <w:uiPriority w:val="99"/>
    <w:semiHidden/>
    <w:unhideWhenUsed/>
    <w:rsid w:val="006A26AD"/>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6A26AD"/>
    <w:rPr>
      <w:rFonts w:ascii="Tahoma" w:hAnsi="Tahoma" w:cs="Tahoma"/>
      <w:sz w:val="16"/>
      <w:szCs w:val="16"/>
    </w:rPr>
  </w:style>
  <w:style w:type="character" w:styleId="Hyperlink">
    <w:name w:val="Hyperlink"/>
    <w:basedOn w:val="Standardskrifttypeiafsnit"/>
    <w:uiPriority w:val="99"/>
    <w:unhideWhenUsed/>
    <w:rsid w:val="006A2359"/>
    <w:rPr>
      <w:color w:val="0000FF" w:themeColor="hyperlink"/>
      <w:u w:val="single"/>
    </w:rPr>
  </w:style>
  <w:style w:type="paragraph" w:styleId="Listeafsnit">
    <w:name w:val="List Paragraph"/>
    <w:basedOn w:val="Normal"/>
    <w:uiPriority w:val="34"/>
    <w:qFormat/>
    <w:rsid w:val="006A2359"/>
    <w:pPr>
      <w:spacing w:after="160" w:line="259"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facebook.com/munkeboskole" TargetMode="External"/><Relationship Id="rId3" Type="http://schemas.microsoft.com/office/2007/relationships/stylesWithEffects" Target="stylesWithEffects.xml"/><Relationship Id="rId7" Type="http://schemas.openxmlformats.org/officeDocument/2006/relationships/hyperlink" Target="http://www.munkeboskole.dk"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hyperlink" Target="mailto:munkeboskole@kerteminde.dk" TargetMode="Externa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2924C360</Template>
  <TotalTime>84</TotalTime>
  <Pages>8</Pages>
  <Words>379</Words>
  <Characters>2316</Characters>
  <Application>Microsoft Office Word</Application>
  <DocSecurity>0</DocSecurity>
  <Lines>19</Lines>
  <Paragraphs>5</Paragraphs>
  <ScaleCrop>false</ScaleCrop>
  <HeadingPairs>
    <vt:vector size="2" baseType="variant">
      <vt:variant>
        <vt:lpstr>Titel</vt:lpstr>
      </vt:variant>
      <vt:variant>
        <vt:i4>1</vt:i4>
      </vt:variant>
    </vt:vector>
  </HeadingPairs>
  <TitlesOfParts>
    <vt:vector size="1" baseType="lpstr">
      <vt:lpstr/>
    </vt:vector>
  </TitlesOfParts>
  <Company>Kerteminde Kommune</Company>
  <LinksUpToDate>false</LinksUpToDate>
  <CharactersWithSpaces>2690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Rebecca Danekilde Kiel</dc:creator>
  <cp:lastModifiedBy>Louise Melgaard</cp:lastModifiedBy>
  <cp:revision>8</cp:revision>
  <cp:lastPrinted>2017-09-05T10:31:00Z</cp:lastPrinted>
  <dcterms:created xsi:type="dcterms:W3CDTF">2017-09-01T09:07:00Z</dcterms:created>
  <dcterms:modified xsi:type="dcterms:W3CDTF">2017-09-05T10:31:00Z</dcterms:modified>
</cp:coreProperties>
</file>